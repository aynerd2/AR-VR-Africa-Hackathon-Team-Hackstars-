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47B6" w:rsidRPr="00AF47B6" w:rsidRDefault="00AF47B6" w:rsidP="00AF47B6">
      <w:pPr>
        <w:jc w:val="center"/>
        <w:rPr>
          <w:sz w:val="52"/>
          <w:szCs w:val="48"/>
        </w:rPr>
      </w:pPr>
      <w:r w:rsidRPr="00AF47B6">
        <w:rPr>
          <w:sz w:val="52"/>
          <w:szCs w:val="48"/>
        </w:rPr>
        <w:t>DAILY PROGRESS REPORT</w:t>
      </w:r>
      <w:r w:rsidR="00DD4166">
        <w:rPr>
          <w:sz w:val="52"/>
          <w:szCs w:val="48"/>
        </w:rPr>
        <w:t xml:space="preserve"> (DAY </w:t>
      </w:r>
      <w:r w:rsidR="00C070AD">
        <w:rPr>
          <w:sz w:val="52"/>
          <w:szCs w:val="48"/>
        </w:rPr>
        <w:t>3</w:t>
      </w:r>
      <w:r w:rsidR="00DD4166">
        <w:rPr>
          <w:sz w:val="52"/>
          <w:szCs w:val="48"/>
        </w:rPr>
        <w:t>)</w:t>
      </w:r>
    </w:p>
    <w:p w:rsidR="00E94641" w:rsidRPr="00AF47B6" w:rsidRDefault="006E0B62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28</w:t>
      </w:r>
      <w:r w:rsidR="0098445A" w:rsidRPr="00AF47B6">
        <w:rPr>
          <w:sz w:val="32"/>
          <w:szCs w:val="32"/>
          <w:u w:val="single"/>
          <w:vertAlign w:val="superscript"/>
        </w:rPr>
        <w:t>th</w:t>
      </w:r>
      <w:r w:rsidR="0098445A" w:rsidRPr="00AF47B6">
        <w:rPr>
          <w:sz w:val="32"/>
          <w:szCs w:val="32"/>
          <w:u w:val="single"/>
        </w:rPr>
        <w:t xml:space="preserve"> </w:t>
      </w:r>
      <w:r w:rsidR="00A73579" w:rsidRPr="00AF47B6">
        <w:rPr>
          <w:sz w:val="32"/>
          <w:szCs w:val="32"/>
          <w:u w:val="single"/>
        </w:rPr>
        <w:t>November, 2022.</w:t>
      </w:r>
    </w:p>
    <w:p w:rsidR="00164169" w:rsidRPr="00AF47B6" w:rsidRDefault="006E0B62">
      <w:pPr>
        <w:rPr>
          <w:sz w:val="32"/>
          <w:szCs w:val="32"/>
        </w:rPr>
      </w:pPr>
      <w:r>
        <w:rPr>
          <w:sz w:val="32"/>
          <w:szCs w:val="32"/>
        </w:rPr>
        <w:t xml:space="preserve">Today we got deeper into the work, we got our assets ready, our game design file ready on Unity, and our </w:t>
      </w:r>
      <w:proofErr w:type="spellStart"/>
      <w:r>
        <w:rPr>
          <w:sz w:val="32"/>
          <w:szCs w:val="32"/>
        </w:rPr>
        <w:t>Ui</w:t>
      </w:r>
      <w:proofErr w:type="spellEnd"/>
      <w:r>
        <w:rPr>
          <w:sz w:val="32"/>
          <w:szCs w:val="32"/>
        </w:rPr>
        <w:t xml:space="preserve"> Design ready</w:t>
      </w:r>
    </w:p>
    <w:p w:rsidR="00891472" w:rsidRPr="00AF47B6" w:rsidRDefault="00891472" w:rsidP="00083D6E">
      <w:pPr>
        <w:pStyle w:val="ListParagraph"/>
        <w:numPr>
          <w:ilvl w:val="0"/>
          <w:numId w:val="16"/>
        </w:numPr>
        <w:rPr>
          <w:sz w:val="32"/>
          <w:szCs w:val="32"/>
        </w:rPr>
      </w:pPr>
    </w:p>
    <w:p w:rsidR="002177A6" w:rsidRPr="00AF47B6" w:rsidRDefault="002177A6" w:rsidP="002177A6">
      <w:pPr>
        <w:ind w:left="360"/>
        <w:rPr>
          <w:sz w:val="32"/>
          <w:szCs w:val="32"/>
        </w:rPr>
      </w:pPr>
      <w:r w:rsidRPr="00AF47B6">
        <w:rPr>
          <w:sz w:val="32"/>
          <w:szCs w:val="32"/>
        </w:rPr>
        <w:t xml:space="preserve">We were able to </w:t>
      </w:r>
      <w:r w:rsidR="006E0B62">
        <w:rPr>
          <w:sz w:val="32"/>
          <w:szCs w:val="32"/>
        </w:rPr>
        <w:t>set up the scene on a 3D URP project</w:t>
      </w:r>
      <w:r w:rsidR="008241A8">
        <w:rPr>
          <w:sz w:val="32"/>
          <w:szCs w:val="32"/>
        </w:rPr>
        <w:t xml:space="preserve"> using Unit 3D, unpacked </w:t>
      </w:r>
      <w:r w:rsidR="006E0B62">
        <w:rPr>
          <w:sz w:val="32"/>
          <w:szCs w:val="32"/>
        </w:rPr>
        <w:t xml:space="preserve">our assets to be in line </w:t>
      </w:r>
      <w:r w:rsidR="008241A8">
        <w:rPr>
          <w:sz w:val="32"/>
          <w:szCs w:val="32"/>
        </w:rPr>
        <w:t>with the</w:t>
      </w:r>
      <w:r w:rsidR="006E0B62">
        <w:rPr>
          <w:sz w:val="32"/>
          <w:szCs w:val="32"/>
        </w:rPr>
        <w:t xml:space="preserve"> render pipeline, </w:t>
      </w:r>
      <w:r w:rsidR="008241A8">
        <w:rPr>
          <w:sz w:val="32"/>
          <w:szCs w:val="32"/>
        </w:rPr>
        <w:t xml:space="preserve">and </w:t>
      </w:r>
      <w:r w:rsidR="006E0B62">
        <w:rPr>
          <w:sz w:val="32"/>
          <w:szCs w:val="32"/>
        </w:rPr>
        <w:t>a</w:t>
      </w:r>
      <w:r w:rsidR="008241A8">
        <w:rPr>
          <w:sz w:val="32"/>
          <w:szCs w:val="32"/>
        </w:rPr>
        <w:t>dded a</w:t>
      </w:r>
      <w:r w:rsidR="006E0B62">
        <w:rPr>
          <w:sz w:val="32"/>
          <w:szCs w:val="32"/>
        </w:rPr>
        <w:t xml:space="preserve"> little bit of </w:t>
      </w:r>
      <w:r w:rsidR="008241A8">
        <w:rPr>
          <w:sz w:val="32"/>
          <w:szCs w:val="32"/>
        </w:rPr>
        <w:t>lightening,</w:t>
      </w:r>
      <w:r w:rsidR="006E0B62">
        <w:rPr>
          <w:sz w:val="32"/>
          <w:szCs w:val="32"/>
        </w:rPr>
        <w:t xml:space="preserve"> and texture to the game object.</w:t>
      </w:r>
    </w:p>
    <w:p w:rsidR="00BD0FCB" w:rsidRDefault="00604F22" w:rsidP="005A03E2">
      <w:pPr>
        <w:ind w:left="360"/>
        <w:rPr>
          <w:sz w:val="32"/>
          <w:szCs w:val="32"/>
        </w:rPr>
      </w:pPr>
      <w:r w:rsidRPr="00AF47B6">
        <w:rPr>
          <w:sz w:val="32"/>
          <w:szCs w:val="32"/>
        </w:rPr>
        <w:t>With this progress,</w:t>
      </w:r>
      <w:r w:rsidR="00BD0FCB" w:rsidRPr="00AF47B6">
        <w:rPr>
          <w:sz w:val="32"/>
          <w:szCs w:val="32"/>
        </w:rPr>
        <w:t xml:space="preserve"> </w:t>
      </w:r>
      <w:r w:rsidR="00264012">
        <w:rPr>
          <w:sz w:val="32"/>
          <w:szCs w:val="32"/>
        </w:rPr>
        <w:t>tasks were assigned to each member of the team to deliver tomorrow.</w:t>
      </w:r>
    </w:p>
    <w:p w:rsidR="00264012" w:rsidRDefault="00264012" w:rsidP="005A03E2">
      <w:pPr>
        <w:ind w:left="360"/>
        <w:rPr>
          <w:sz w:val="32"/>
          <w:szCs w:val="32"/>
        </w:rPr>
      </w:pPr>
      <w:r>
        <w:rPr>
          <w:sz w:val="32"/>
          <w:szCs w:val="32"/>
        </w:rPr>
        <w:t>Task Assigned:</w:t>
      </w:r>
    </w:p>
    <w:p w:rsidR="00264012" w:rsidRPr="008952EE" w:rsidRDefault="00C070AD" w:rsidP="008952EE">
      <w:pPr>
        <w:pStyle w:val="ListParagraph"/>
        <w:numPr>
          <w:ilvl w:val="0"/>
          <w:numId w:val="16"/>
        </w:numPr>
        <w:rPr>
          <w:sz w:val="32"/>
          <w:szCs w:val="32"/>
        </w:rPr>
      </w:pPr>
      <w:r w:rsidRPr="008952EE">
        <w:rPr>
          <w:sz w:val="32"/>
          <w:szCs w:val="32"/>
        </w:rPr>
        <w:t>Implement</w:t>
      </w:r>
      <w:r w:rsidR="008952EE" w:rsidRPr="008952EE">
        <w:rPr>
          <w:sz w:val="32"/>
          <w:szCs w:val="32"/>
        </w:rPr>
        <w:t>ing</w:t>
      </w:r>
      <w:r w:rsidRPr="008952EE">
        <w:rPr>
          <w:sz w:val="32"/>
          <w:szCs w:val="32"/>
        </w:rPr>
        <w:t xml:space="preserve"> the </w:t>
      </w:r>
      <w:r w:rsidR="008952EE" w:rsidRPr="008952EE">
        <w:rPr>
          <w:sz w:val="32"/>
          <w:szCs w:val="32"/>
        </w:rPr>
        <w:t>d</w:t>
      </w:r>
      <w:r w:rsidRPr="008952EE">
        <w:rPr>
          <w:sz w:val="32"/>
          <w:szCs w:val="32"/>
        </w:rPr>
        <w:t>esigns</w:t>
      </w:r>
      <w:r w:rsidR="006E0B62" w:rsidRPr="008952EE">
        <w:rPr>
          <w:sz w:val="32"/>
          <w:szCs w:val="32"/>
        </w:rPr>
        <w:t xml:space="preserve"> </w:t>
      </w:r>
      <w:r w:rsidRPr="008952EE">
        <w:rPr>
          <w:sz w:val="32"/>
          <w:szCs w:val="32"/>
        </w:rPr>
        <w:t>on</w:t>
      </w:r>
      <w:r w:rsidR="006E0B62" w:rsidRPr="008952EE">
        <w:rPr>
          <w:sz w:val="32"/>
          <w:szCs w:val="32"/>
        </w:rPr>
        <w:t xml:space="preserve"> </w:t>
      </w:r>
      <w:r w:rsidR="00264012" w:rsidRPr="008952EE">
        <w:rPr>
          <w:sz w:val="32"/>
          <w:szCs w:val="32"/>
        </w:rPr>
        <w:t>Unity – @</w:t>
      </w:r>
      <w:proofErr w:type="spellStart"/>
      <w:r w:rsidR="00264012" w:rsidRPr="008952EE">
        <w:rPr>
          <w:sz w:val="32"/>
          <w:szCs w:val="32"/>
        </w:rPr>
        <w:t>DeeOla</w:t>
      </w:r>
      <w:proofErr w:type="spellEnd"/>
    </w:p>
    <w:p w:rsidR="00264012" w:rsidRPr="008952EE" w:rsidRDefault="008952EE" w:rsidP="008952EE">
      <w:pPr>
        <w:pStyle w:val="ListParagraph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C</w:t>
      </w:r>
      <w:r w:rsidR="008241A8" w:rsidRPr="008952EE">
        <w:rPr>
          <w:sz w:val="32"/>
          <w:szCs w:val="32"/>
        </w:rPr>
        <w:t xml:space="preserve">ompilation </w:t>
      </w:r>
      <w:r w:rsidRPr="008952EE">
        <w:rPr>
          <w:sz w:val="32"/>
          <w:szCs w:val="32"/>
        </w:rPr>
        <w:t>of content including</w:t>
      </w:r>
      <w:r w:rsidR="00607E04" w:rsidRPr="008952EE">
        <w:rPr>
          <w:sz w:val="32"/>
          <w:szCs w:val="32"/>
        </w:rPr>
        <w:t xml:space="preserve"> pictures and Audio Voice overs </w:t>
      </w:r>
      <w:r w:rsidR="00264012" w:rsidRPr="008952EE">
        <w:rPr>
          <w:sz w:val="32"/>
          <w:szCs w:val="32"/>
        </w:rPr>
        <w:t xml:space="preserve"> - @</w:t>
      </w:r>
      <w:proofErr w:type="spellStart"/>
      <w:r w:rsidR="00264012" w:rsidRPr="008952EE">
        <w:rPr>
          <w:sz w:val="32"/>
          <w:szCs w:val="32"/>
        </w:rPr>
        <w:t>Babsbarokah</w:t>
      </w:r>
      <w:proofErr w:type="spellEnd"/>
      <w:r w:rsidR="00DD4166" w:rsidRPr="008952EE">
        <w:rPr>
          <w:sz w:val="32"/>
          <w:szCs w:val="32"/>
        </w:rPr>
        <w:t xml:space="preserve"> &amp; @aynerd2</w:t>
      </w:r>
    </w:p>
    <w:p w:rsidR="00341C73" w:rsidRPr="008952EE" w:rsidRDefault="006E0B62" w:rsidP="008952EE">
      <w:pPr>
        <w:pStyle w:val="ListParagraph"/>
        <w:numPr>
          <w:ilvl w:val="0"/>
          <w:numId w:val="16"/>
        </w:numPr>
        <w:rPr>
          <w:sz w:val="32"/>
          <w:szCs w:val="32"/>
        </w:rPr>
      </w:pPr>
      <w:r w:rsidRPr="008952EE">
        <w:rPr>
          <w:sz w:val="32"/>
          <w:szCs w:val="32"/>
        </w:rPr>
        <w:t>Adding Video and Audio game objects</w:t>
      </w:r>
      <w:r w:rsidR="00264012" w:rsidRPr="008952EE">
        <w:rPr>
          <w:sz w:val="32"/>
          <w:szCs w:val="32"/>
        </w:rPr>
        <w:t>. - @</w:t>
      </w:r>
      <w:proofErr w:type="spellStart"/>
      <w:r w:rsidR="00264012" w:rsidRPr="008952EE">
        <w:rPr>
          <w:sz w:val="32"/>
          <w:szCs w:val="32"/>
        </w:rPr>
        <w:t>Jeph.eth</w:t>
      </w:r>
      <w:proofErr w:type="spellEnd"/>
    </w:p>
    <w:p w:rsidR="006E0B62" w:rsidRDefault="006E0B62">
      <w:pPr>
        <w:rPr>
          <w:noProof/>
          <w:sz w:val="32"/>
          <w:szCs w:val="32"/>
        </w:rPr>
      </w:pPr>
    </w:p>
    <w:p w:rsidR="00AB78AB" w:rsidRPr="00AF47B6" w:rsidRDefault="006E0B62">
      <w:pPr>
        <w:rPr>
          <w:sz w:val="32"/>
          <w:szCs w:val="32"/>
        </w:rPr>
      </w:pPr>
      <w:bookmarkStart w:id="0" w:name="_GoBack"/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1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sz w:val="32"/>
          <w:szCs w:val="32"/>
        </w:rPr>
        <w:drawing>
          <wp:inline distT="0" distB="0" distL="0" distR="0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1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174">
        <w:rPr>
          <w:noProof/>
        </w:rPr>
        <mc:AlternateContent>
          <mc:Choice Requires="wps">
            <w:drawing>
              <wp:inline distT="0" distB="0" distL="0" distR="0">
                <wp:extent cx="274320" cy="274320"/>
                <wp:effectExtent l="0" t="0" r="0" b="0"/>
                <wp:docPr id="8" name="Rectangle 8" descr="blob:https://web.whatsapp.com/9c703061-1905-4e2e-82a8-02dbc5d5f5b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7432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17244C" id="Rectangle 8" o:spid="_x0000_s1026" alt="blob:https://web.whatsapp.com/9c703061-1905-4e2e-82a8-02dbc5d5f5b6" style="width:21.6pt;height:2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  <w:r w:rsidR="00F11174">
        <w:rPr>
          <w:noProof/>
          <w:sz w:val="32"/>
          <w:szCs w:val="32"/>
        </w:rPr>
        <w:lastRenderedPageBreak/>
        <w:drawing>
          <wp:inline distT="0" distB="0" distL="0" distR="0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2-11-28 at 11.12.27 PM (1)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174">
        <w:rPr>
          <w:noProof/>
          <w:sz w:val="32"/>
          <w:szCs w:val="32"/>
        </w:rPr>
        <w:drawing>
          <wp:inline distT="0" distB="0" distL="0" distR="0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2-11-28 at 11.12.27 P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0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78AB" w:rsidRPr="00AF47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AD54DA4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D9C6C6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05867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630D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6C6A1B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95E721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506D56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C381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27A6B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3CE56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B403B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E5A2B9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616650B"/>
    <w:multiLevelType w:val="hybridMultilevel"/>
    <w:tmpl w:val="83F49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4720D9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32F071CE"/>
    <w:multiLevelType w:val="hybridMultilevel"/>
    <w:tmpl w:val="461AAC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2E172A"/>
    <w:multiLevelType w:val="multilevel"/>
    <w:tmpl w:val="06707A1E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1"/>
  </w:num>
  <w:num w:numId="2">
    <w:abstractNumId w:val="10"/>
  </w:num>
  <w:num w:numId="3">
    <w:abstractNumId w:val="15"/>
  </w:num>
  <w:num w:numId="4">
    <w:abstractNumId w:val="13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4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45A"/>
    <w:rsid w:val="000005E5"/>
    <w:rsid w:val="000045A1"/>
    <w:rsid w:val="000241CD"/>
    <w:rsid w:val="00043BBC"/>
    <w:rsid w:val="000537A5"/>
    <w:rsid w:val="00066AA9"/>
    <w:rsid w:val="0006775E"/>
    <w:rsid w:val="00083D6E"/>
    <w:rsid w:val="000B3DB2"/>
    <w:rsid w:val="0013179E"/>
    <w:rsid w:val="00164169"/>
    <w:rsid w:val="001F65BA"/>
    <w:rsid w:val="002177A6"/>
    <w:rsid w:val="002341E8"/>
    <w:rsid w:val="00264012"/>
    <w:rsid w:val="002B31E6"/>
    <w:rsid w:val="002E3F59"/>
    <w:rsid w:val="002E79D6"/>
    <w:rsid w:val="00307E1F"/>
    <w:rsid w:val="00320DE9"/>
    <w:rsid w:val="00332A92"/>
    <w:rsid w:val="00341C73"/>
    <w:rsid w:val="00361189"/>
    <w:rsid w:val="00363501"/>
    <w:rsid w:val="00370FD7"/>
    <w:rsid w:val="00373F52"/>
    <w:rsid w:val="003C028E"/>
    <w:rsid w:val="003E55BC"/>
    <w:rsid w:val="00401CC5"/>
    <w:rsid w:val="004130F6"/>
    <w:rsid w:val="0043781B"/>
    <w:rsid w:val="00442B3C"/>
    <w:rsid w:val="0045201B"/>
    <w:rsid w:val="00495BFB"/>
    <w:rsid w:val="004A7F65"/>
    <w:rsid w:val="004B332E"/>
    <w:rsid w:val="005023C5"/>
    <w:rsid w:val="00547609"/>
    <w:rsid w:val="005520B6"/>
    <w:rsid w:val="00554536"/>
    <w:rsid w:val="005921DC"/>
    <w:rsid w:val="005A03E2"/>
    <w:rsid w:val="005A228D"/>
    <w:rsid w:val="00604F22"/>
    <w:rsid w:val="00607E04"/>
    <w:rsid w:val="00614AE7"/>
    <w:rsid w:val="006472DC"/>
    <w:rsid w:val="00654685"/>
    <w:rsid w:val="006B4D70"/>
    <w:rsid w:val="006D03CB"/>
    <w:rsid w:val="006E0B62"/>
    <w:rsid w:val="006F735B"/>
    <w:rsid w:val="00775EF9"/>
    <w:rsid w:val="007C29C9"/>
    <w:rsid w:val="007C5C2B"/>
    <w:rsid w:val="007F38D1"/>
    <w:rsid w:val="008241A8"/>
    <w:rsid w:val="00891472"/>
    <w:rsid w:val="008952EE"/>
    <w:rsid w:val="008A0A4A"/>
    <w:rsid w:val="008F5C3E"/>
    <w:rsid w:val="009340F4"/>
    <w:rsid w:val="00950A78"/>
    <w:rsid w:val="0098445A"/>
    <w:rsid w:val="009961F3"/>
    <w:rsid w:val="009F74AA"/>
    <w:rsid w:val="00A73579"/>
    <w:rsid w:val="00A94090"/>
    <w:rsid w:val="00AA098B"/>
    <w:rsid w:val="00AB78AB"/>
    <w:rsid w:val="00AD2A32"/>
    <w:rsid w:val="00AF47B6"/>
    <w:rsid w:val="00B146DE"/>
    <w:rsid w:val="00B50238"/>
    <w:rsid w:val="00B67E14"/>
    <w:rsid w:val="00B83561"/>
    <w:rsid w:val="00BD0FCB"/>
    <w:rsid w:val="00BF56C0"/>
    <w:rsid w:val="00C070AD"/>
    <w:rsid w:val="00C60634"/>
    <w:rsid w:val="00CA78C9"/>
    <w:rsid w:val="00D02007"/>
    <w:rsid w:val="00D37EB4"/>
    <w:rsid w:val="00D87780"/>
    <w:rsid w:val="00DA217C"/>
    <w:rsid w:val="00DD4166"/>
    <w:rsid w:val="00E07D90"/>
    <w:rsid w:val="00E403E3"/>
    <w:rsid w:val="00E94641"/>
    <w:rsid w:val="00EB4371"/>
    <w:rsid w:val="00EE7EF1"/>
    <w:rsid w:val="00F11174"/>
    <w:rsid w:val="00F21D1A"/>
    <w:rsid w:val="00F80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929AE"/>
  <w15:chartTrackingRefBased/>
  <w15:docId w15:val="{CB9D44E0-476C-6A49-B600-CD3805CB3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4"/>
        <w:szCs w:val="24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2B3C"/>
  </w:style>
  <w:style w:type="paragraph" w:styleId="Heading1">
    <w:name w:val="heading 1"/>
    <w:basedOn w:val="Normal"/>
    <w:next w:val="Normal"/>
    <w:link w:val="Heading1Char"/>
    <w:uiPriority w:val="9"/>
    <w:qFormat/>
    <w:rsid w:val="00442B3C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2B3C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2B3C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2B3C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2B3C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2B3C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2B3C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2B3C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2B3C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Pr>
      <w:i/>
    </w:rPr>
  </w:style>
  <w:style w:type="character" w:customStyle="1" w:styleId="QuoteChar">
    <w:name w:val="Quote Char"/>
    <w:basedOn w:val="DefaultParagraphFont"/>
    <w:link w:val="Quote"/>
    <w:uiPriority w:val="29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i/>
      <w:sz w:val="24"/>
    </w:rPr>
  </w:style>
  <w:style w:type="character" w:styleId="SubtleEmphasis">
    <w:name w:val="Subtle Emphasis"/>
    <w:uiPriority w:val="19"/>
    <w:qFormat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Caption">
    <w:name w:val="caption"/>
    <w:basedOn w:val="Normal"/>
    <w:next w:val="Normal"/>
    <w:uiPriority w:val="35"/>
    <w:semiHidden/>
    <w:unhideWhenUsed/>
    <w:rsid w:val="000005E5"/>
    <w:pPr>
      <w:spacing w:after="200" w:line="240" w:lineRule="auto"/>
    </w:pPr>
    <w:rPr>
      <w:i/>
      <w:iCs/>
      <w:color w:val="6E747A" w:themeColor="text2"/>
      <w:sz w:val="2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05E5"/>
    <w:pPr>
      <w:spacing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05E5"/>
    <w:rPr>
      <w:rFonts w:ascii="Segoe UI" w:hAnsi="Segoe UI" w:cs="Segoe UI"/>
      <w:sz w:val="22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0005E5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0005E5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0005E5"/>
    <w:pPr>
      <w:spacing w:after="120"/>
      <w:ind w:left="36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0005E5"/>
    <w:rPr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0005E5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005E5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05E5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05E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05E5"/>
    <w:rPr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0005E5"/>
    <w:pPr>
      <w:spacing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005E5"/>
    <w:rPr>
      <w:rFonts w:ascii="Segoe UI" w:hAnsi="Segoe UI" w:cs="Segoe UI"/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005E5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005E5"/>
    <w:rPr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0005E5"/>
    <w:pPr>
      <w:spacing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005E5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005E5"/>
    <w:rPr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005E5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0005E5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005E5"/>
    <w:pPr>
      <w:spacing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005E5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0005E5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0005E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0005E5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0005E5"/>
    <w:pPr>
      <w:spacing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005E5"/>
    <w:rPr>
      <w:rFonts w:ascii="Consolas" w:hAnsi="Consolas"/>
      <w:sz w:val="22"/>
      <w:szCs w:val="21"/>
    </w:rPr>
  </w:style>
  <w:style w:type="paragraph" w:styleId="BlockText">
    <w:name w:val="Block Text"/>
    <w:basedOn w:val="Normal"/>
    <w:uiPriority w:val="99"/>
    <w:semiHidden/>
    <w:unhideWhenUsed/>
    <w:rsid w:val="000005E5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cstheme="minorBidi"/>
      <w:i/>
      <w:iCs/>
      <w:color w:val="1F4E79" w:themeColor="accent1" w:themeShade="80"/>
    </w:rPr>
  </w:style>
  <w:style w:type="character" w:styleId="Hyperlink">
    <w:name w:val="Hyperlink"/>
    <w:basedOn w:val="DefaultParagraphFont"/>
    <w:uiPriority w:val="99"/>
    <w:semiHidden/>
    <w:unhideWhenUsed/>
    <w:rsid w:val="000005E5"/>
    <w:rPr>
      <w:color w:val="806000" w:themeColor="accent4" w:themeShade="80"/>
      <w:u w:val="single"/>
    </w:rPr>
  </w:style>
  <w:style w:type="character" w:styleId="PlaceholderText">
    <w:name w:val="Placeholder Text"/>
    <w:basedOn w:val="DefaultParagraphFont"/>
    <w:uiPriority w:val="99"/>
    <w:semiHidden/>
    <w:rsid w:val="000005E5"/>
    <w:rPr>
      <w:color w:val="52565B" w:themeColor="text2" w:themeShade="BF"/>
    </w:rPr>
  </w:style>
  <w:style w:type="paragraph" w:styleId="ListParagraph">
    <w:name w:val="List Paragraph"/>
    <w:basedOn w:val="Normal"/>
    <w:uiPriority w:val="34"/>
    <w:unhideWhenUsed/>
    <w:qFormat/>
    <w:rsid w:val="005921DC"/>
    <w:pPr>
      <w:ind w:left="720"/>
      <w:contextualSpacing/>
    </w:pPr>
  </w:style>
  <w:style w:type="table" w:styleId="TableGrid">
    <w:name w:val="Table Grid"/>
    <w:basedOn w:val="TableNormal"/>
    <w:uiPriority w:val="59"/>
    <w:rsid w:val="004130F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lvin\Desktop\Design\XR%20Design\ARVR2022\Hackathon\%7b7240CCB9-1042-944C-878B-97A3750F9E31%7dtf02786994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6E747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F7B615"/>
      </a:hlink>
      <a:folHlink>
        <a:srgbClr val="704404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57000"/>
                <a:satMod val="101000"/>
              </a:schemeClr>
            </a:gs>
            <a:gs pos="50000">
              <a:schemeClr val="phClr">
                <a:lumMod val="137000"/>
                <a:satMod val="103000"/>
              </a:schemeClr>
            </a:gs>
            <a:gs pos="100000">
              <a:schemeClr val="phClr">
                <a:lumMod val="115000"/>
                <a:satMod val="109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18000"/>
              </a:schemeClr>
            </a:gs>
            <a:gs pos="50000">
              <a:schemeClr val="phClr">
                <a:satMod val="89000"/>
                <a:lumMod val="91000"/>
              </a:schemeClr>
            </a:gs>
            <a:gs pos="100000">
              <a:schemeClr val="phClr">
                <a:lumMod val="6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atMod val="100000"/>
                <a:shade val="0"/>
              </a:schemeClr>
            </a:gs>
            <a:gs pos="0">
              <a:scrgbClr r="0" g="0" b="0"/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{7240CCB9-1042-944C-878B-97A3750F9E31}tf02786994</Template>
  <TotalTime>10</TotalTime>
  <Pages>4</Pages>
  <Words>99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 User</dc:creator>
  <cp:keywords/>
  <dc:description/>
  <cp:lastModifiedBy>kelvin</cp:lastModifiedBy>
  <cp:revision>8</cp:revision>
  <dcterms:created xsi:type="dcterms:W3CDTF">2022-11-28T22:09:00Z</dcterms:created>
  <dcterms:modified xsi:type="dcterms:W3CDTF">2022-11-28T22:18:00Z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506b0f7cae1675c6786099f47b6772383ad3583cd586a85797dfba0b597ba656</vt:lpwstr>
  </property>
  <property fmtid="{D5CDD505-2E9C-101B-9397-08002B2CF9AE}" pid="3" name="_DocHome">
    <vt:i4>-1732775521</vt:i4>
  </property>
</Properties>
</file>